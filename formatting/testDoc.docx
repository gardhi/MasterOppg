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rFonts w:ascii="Arial" w:eastAsiaTheme="majorEastAsia" w:hAnsi="Arial" w:cstheme="majorBidi"/>
          <w:b/>
          <w:bCs/>
          <w:color w:val="595959" w:themeColor="text1" w:themeTint="A6"/>
          <w:spacing w:val="4"/>
          <w:sz w:val="24"/>
          <w:szCs w:val="28"/>
        </w:rPr>
        <w:id w:val="-1290352585"/>
        <w:docPartObj>
          <w:docPartGallery w:val="Cover Pages"/>
          <w:docPartUnique/>
        </w:docPartObj>
      </w:sdtPr>
      <w:sdtEndPr>
        <w:rPr>
          <w:color w:val="000000" w:themeColor="text1"/>
          <w:sz w:val="28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4288DBF8" wp14:editId="176B7E4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2A7F5C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84426342537C4365B7F0D4E657C8F1D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7D4">
                                      <w:rPr>
                                        <w:lang w:val="nb-NO"/>
                                      </w:rPr>
                                      <w:t>Windows User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CD4B329DC90D498AAFFAFB3E5F390377"/>
                                    </w:placeholder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06E6">
                                      <w:t>[Course Title]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C67A430070A54F539DBD8A7E3761F257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806E6">
                                      <w:t>[Date]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88DB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2163EE" w:rsidRDefault="002A7F5C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84426342537C4365B7F0D4E657C8F1D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827D4">
                                <w:rPr>
                                  <w:lang w:val="nb-NO"/>
                                </w:rPr>
                                <w:t>Windows User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CD4B329DC90D498AAFFAFB3E5F390377"/>
                              </w:placeholder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806E6">
                                <w:t>[Course Title]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C67A430070A54F539DBD8A7E3761F257"/>
                              </w:placeholder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806E6">
                                <w:t>[Date]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11D75031" wp14:editId="0C2C33B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63EE" w:rsidRDefault="003806E6">
                                    <w:pPr>
                                      <w:pStyle w:val="Title"/>
                                    </w:pPr>
                                    <w:r>
                                      <w:t>[Report Title]</w:t>
                                    </w:r>
                                  </w:p>
                                </w:sdtContent>
                              </w:sdt>
                              <w:p w:rsidR="002163EE" w:rsidRDefault="002A7F5C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06E6">
                                      <w:t>[Report Subtitle]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D75031" id="Text Box 21" o:spid="_x0000_s1027" type="#_x0000_t202" style="position:absolute;left:0;text-align:left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163EE" w:rsidRDefault="003806E6">
                              <w:pPr>
                                <w:pStyle w:val="Title"/>
                              </w:pPr>
                              <w:r>
                                <w:t>[Report Title]</w:t>
                              </w:r>
                            </w:p>
                          </w:sdtContent>
                        </w:sdt>
                        <w:p w:rsidR="002163EE" w:rsidRDefault="002A7F5C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806E6">
                                <w:t>[Report Subtitle]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1" locked="0" layoutInCell="1" allowOverlap="0" wp14:anchorId="16C85A4F" wp14:editId="1F3D3AF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57600" cy="54864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2163EE" w:rsidRDefault="003806E6" w:rsidP="0072352C">
          <w:pPr>
            <w:pStyle w:val="Heading1"/>
          </w:pPr>
          <w:r>
            <w:br w:type="page"/>
          </w:r>
        </w:p>
      </w:sdtContent>
    </w:sdt>
    <w:bookmarkEnd w:id="4"/>
    <w:bookmarkEnd w:id="3"/>
    <w:bookmarkEnd w:id="2"/>
    <w:bookmarkEnd w:id="1"/>
    <w:bookmarkEnd w:id="0"/>
    <w:p w:rsidR="00550575" w:rsidRDefault="00361A22" w:rsidP="00550575">
      <w:pPr>
        <w:spacing w:before="0" w:after="160" w:line="252" w:lineRule="auto"/>
        <w:ind w:firstLine="0"/>
        <w:rPr>
          <w:noProof/>
        </w:rPr>
      </w:pPr>
      <w:r>
        <w:lastRenderedPageBreak/>
        <w:br w:type="page"/>
      </w:r>
      <w:r w:rsidR="00550575">
        <w:fldChar w:fldCharType="begin"/>
      </w:r>
      <w:r w:rsidR="00550575">
        <w:instrText xml:space="preserve"> TOC \h \z \c "Figure" </w:instrText>
      </w:r>
      <w:r w:rsidR="00550575">
        <w:fldChar w:fldCharType="separate"/>
      </w:r>
    </w:p>
    <w:p w:rsidR="00550575" w:rsidRPr="00550575" w:rsidRDefault="00550575" w:rsidP="00D73F5E">
      <w:pPr>
        <w:pStyle w:val="Heading2"/>
        <w:numPr>
          <w:ilvl w:val="0"/>
          <w:numId w:val="0"/>
        </w:numPr>
      </w:pPr>
      <w:bookmarkStart w:id="5" w:name="_Toc442187032"/>
      <w:r>
        <w:lastRenderedPageBreak/>
        <w:t>List of figures</w:t>
      </w:r>
      <w:bookmarkEnd w:id="5"/>
    </w:p>
    <w:p w:rsidR="00550575" w:rsidRDefault="00550575">
      <w:pPr>
        <w:pStyle w:val="TableofFigures"/>
        <w:tabs>
          <w:tab w:val="right" w:leader="dot" w:pos="8636"/>
        </w:tabs>
        <w:rPr>
          <w:smallCaps w:val="0"/>
          <w:noProof/>
          <w:sz w:val="22"/>
          <w:szCs w:val="22"/>
          <w:lang w:eastAsia="en-US"/>
        </w:rPr>
      </w:pPr>
      <w:hyperlink w:anchor="_Toc442185308" w:history="1">
        <w:r w:rsidRPr="00792297">
          <w:rPr>
            <w:rStyle w:val="Hyperlink"/>
            <w:noProof/>
          </w:rPr>
          <w:t>Figure 3:1 This is a caption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_Toc442185308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0575" w:rsidRDefault="00550575">
      <w:pPr>
        <w:pStyle w:val="TableofFigures"/>
        <w:tabs>
          <w:tab w:val="right" w:leader="dot" w:pos="8636"/>
        </w:tabs>
        <w:rPr>
          <w:smallCaps w:val="0"/>
          <w:noProof/>
          <w:sz w:val="22"/>
          <w:szCs w:val="22"/>
          <w:lang w:eastAsia="en-US"/>
        </w:rPr>
      </w:pPr>
      <w:hyperlink w:anchor="_Toc442185309" w:history="1">
        <w:r w:rsidRPr="00792297">
          <w:rPr>
            <w:rStyle w:val="Hyperlink"/>
            <w:noProof/>
          </w:rPr>
          <w:t>Figure 3:2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_Toc442185309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0575" w:rsidRDefault="00550575">
      <w:pPr>
        <w:pStyle w:val="TableofFigures"/>
        <w:tabs>
          <w:tab w:val="right" w:leader="dot" w:pos="8636"/>
        </w:tabs>
        <w:rPr>
          <w:smallCaps w:val="0"/>
          <w:noProof/>
          <w:sz w:val="22"/>
          <w:szCs w:val="22"/>
          <w:lang w:eastAsia="en-US"/>
        </w:rPr>
      </w:pPr>
      <w:hyperlink w:anchor="_Toc442185310" w:history="1">
        <w:r w:rsidRPr="00792297">
          <w:rPr>
            <w:rStyle w:val="Hyperlink"/>
            <w:noProof/>
          </w:rPr>
          <w:t>Figure 6:1 Shit is going 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_Toc442185310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550575" w:rsidRDefault="00550575" w:rsidP="00550575">
      <w:pPr>
        <w:spacing w:before="0" w:after="160" w:line="252" w:lineRule="auto"/>
        <w:ind w:firstLine="0"/>
      </w:pPr>
      <w:r>
        <w:fldChar w:fldCharType="end"/>
      </w:r>
      <w:r>
        <w:br w:type="page"/>
      </w:r>
    </w:p>
    <w:p w:rsidR="00361A22" w:rsidRDefault="00361A22">
      <w:pPr>
        <w:spacing w:before="0" w:after="160" w:line="252" w:lineRule="auto"/>
        <w:ind w:firstLine="0"/>
        <w:rPr>
          <w:rFonts w:ascii="Arial" w:eastAsiaTheme="majorEastAsia" w:hAnsi="Arial" w:cstheme="majorBidi"/>
          <w:b/>
          <w:bCs/>
          <w:color w:val="000000" w:themeColor="text1"/>
          <w:spacing w:val="4"/>
          <w:sz w:val="28"/>
          <w:szCs w:val="28"/>
        </w:rPr>
      </w:pPr>
    </w:p>
    <w:sdt>
      <w:sdtPr>
        <w:id w:val="-6342473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sdtEndPr>
      <w:sdtContent>
        <w:p w:rsidR="00361A22" w:rsidRDefault="00361A22">
          <w:pPr>
            <w:pStyle w:val="TOCHeading"/>
          </w:pPr>
          <w:r>
            <w:t>Table of Contents</w:t>
          </w:r>
        </w:p>
        <w:p w:rsidR="00D73F5E" w:rsidRDefault="00550575">
          <w:pPr>
            <w:pStyle w:val="TOC2"/>
            <w:tabs>
              <w:tab w:val="right" w:leader="dot" w:pos="8636"/>
            </w:tabs>
            <w:rPr>
              <w:smallCaps w:val="0"/>
              <w:noProof/>
              <w:sz w:val="22"/>
              <w:szCs w:val="22"/>
              <w:lang w:eastAsia="en-US"/>
            </w:rPr>
          </w:pPr>
          <w:r>
            <w:rPr>
              <w:b/>
              <w:bCs/>
              <w:caps/>
            </w:rPr>
            <w:fldChar w:fldCharType="begin"/>
          </w:r>
          <w:r>
            <w:rPr>
              <w:b/>
              <w:bCs/>
              <w:caps/>
            </w:rPr>
            <w:instrText xml:space="preserve"> TOC \o "1-3" \h \z \u </w:instrText>
          </w:r>
          <w:r>
            <w:rPr>
              <w:b/>
              <w:bCs/>
              <w:caps/>
            </w:rPr>
            <w:fldChar w:fldCharType="separate"/>
          </w:r>
          <w:hyperlink w:anchor="_Toc442187032" w:history="1">
            <w:r w:rsidR="00D73F5E" w:rsidRPr="004054B6">
              <w:rPr>
                <w:rStyle w:val="Hyperlink"/>
                <w:noProof/>
              </w:rPr>
              <w:t>List of figures</w:t>
            </w:r>
            <w:r w:rsidR="00D73F5E">
              <w:rPr>
                <w:noProof/>
                <w:webHidden/>
              </w:rPr>
              <w:tab/>
            </w:r>
            <w:r w:rsidR="00D73F5E">
              <w:rPr>
                <w:noProof/>
                <w:webHidden/>
              </w:rPr>
              <w:fldChar w:fldCharType="begin"/>
            </w:r>
            <w:r w:rsidR="00D73F5E">
              <w:rPr>
                <w:noProof/>
                <w:webHidden/>
              </w:rPr>
              <w:instrText xml:space="preserve"> PAGEREF _Toc442187032 \h </w:instrText>
            </w:r>
            <w:r w:rsidR="00D73F5E">
              <w:rPr>
                <w:noProof/>
                <w:webHidden/>
              </w:rPr>
            </w:r>
            <w:r w:rsidR="00D73F5E">
              <w:rPr>
                <w:noProof/>
                <w:webHidden/>
              </w:rPr>
              <w:fldChar w:fldCharType="separate"/>
            </w:r>
            <w:r w:rsidR="00D73F5E">
              <w:rPr>
                <w:noProof/>
                <w:webHidden/>
              </w:rPr>
              <w:t>2</w:t>
            </w:r>
            <w:r w:rsidR="00D73F5E"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1"/>
            <w:rPr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42187033" w:history="1">
            <w:r w:rsidRPr="004054B6">
              <w:rPr>
                <w:rStyle w:val="Hyperlink"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Get started right away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2"/>
            <w:tabs>
              <w:tab w:val="left" w:pos="1540"/>
              <w:tab w:val="right" w:leader="dot" w:pos="8636"/>
            </w:tabs>
            <w:rPr>
              <w:smallCaps w:val="0"/>
              <w:noProof/>
              <w:sz w:val="22"/>
              <w:szCs w:val="22"/>
              <w:lang w:eastAsia="en-US"/>
            </w:rPr>
          </w:pPr>
          <w:hyperlink w:anchor="_Toc442187034" w:history="1">
            <w:r w:rsidRPr="004054B6">
              <w:rPr>
                <w:rStyle w:val="Hyperlink"/>
                <w:noProof/>
              </w:rPr>
              <w:t>2.1</w:t>
            </w:r>
            <w:r>
              <w:rPr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I shall add an heading 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3"/>
            <w:tabs>
              <w:tab w:val="left" w:pos="1774"/>
              <w:tab w:val="right" w:leader="dot" w:pos="8636"/>
            </w:tabs>
            <w:rPr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42187035" w:history="1">
            <w:r w:rsidRPr="004054B6">
              <w:rPr>
                <w:rStyle w:val="Hyperlink"/>
                <w:noProof/>
              </w:rPr>
              <w:t>2.1.1</w:t>
            </w:r>
            <w:r>
              <w:rPr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I’m Alive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3"/>
            <w:tabs>
              <w:tab w:val="left" w:pos="1774"/>
              <w:tab w:val="right" w:leader="dot" w:pos="8636"/>
            </w:tabs>
            <w:rPr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442187036" w:history="1">
            <w:r w:rsidRPr="004054B6">
              <w:rPr>
                <w:rStyle w:val="Hyperlink"/>
                <w:noProof/>
              </w:rPr>
              <w:t>2.1.2</w:t>
            </w:r>
            <w:r>
              <w:rPr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That’s better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1"/>
            <w:rPr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42187037" w:history="1">
            <w:r w:rsidRPr="004054B6">
              <w:rPr>
                <w:rStyle w:val="Hyperlink"/>
                <w:noProof/>
              </w:rPr>
              <w:t>3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Time for a new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2"/>
            <w:tabs>
              <w:tab w:val="right" w:leader="dot" w:pos="8636"/>
            </w:tabs>
            <w:rPr>
              <w:smallCaps w:val="0"/>
              <w:noProof/>
              <w:sz w:val="22"/>
              <w:szCs w:val="22"/>
              <w:lang w:eastAsia="en-US"/>
            </w:rPr>
          </w:pPr>
          <w:hyperlink w:anchor="_Toc442187038" w:history="1">
            <w:r w:rsidRPr="004054B6">
              <w:rPr>
                <w:rStyle w:val="Hyperlink"/>
                <w:noProof/>
              </w:rPr>
              <w:t>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2"/>
            <w:tabs>
              <w:tab w:val="left" w:pos="1540"/>
              <w:tab w:val="right" w:leader="dot" w:pos="8636"/>
            </w:tabs>
            <w:rPr>
              <w:smallCaps w:val="0"/>
              <w:noProof/>
              <w:sz w:val="22"/>
              <w:szCs w:val="22"/>
              <w:lang w:eastAsia="en-US"/>
            </w:rPr>
          </w:pPr>
          <w:hyperlink w:anchor="_Toc442187039" w:history="1">
            <w:r w:rsidRPr="004054B6">
              <w:rPr>
                <w:rStyle w:val="Hyperlink"/>
                <w:noProof/>
              </w:rPr>
              <w:t>3.2</w:t>
            </w:r>
            <w:r>
              <w:rPr>
                <w:small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A little something something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1"/>
            <w:rPr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42187040" w:history="1">
            <w:r w:rsidRPr="004054B6">
              <w:rPr>
                <w:rStyle w:val="Hyperlink"/>
                <w:noProof/>
              </w:rPr>
              <w:t>4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Heres something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F5E" w:rsidRDefault="00D73F5E">
          <w:pPr>
            <w:pStyle w:val="TOC1"/>
            <w:rPr>
              <w:b w:val="0"/>
              <w:bCs w:val="0"/>
              <w:caps w:val="0"/>
              <w:noProof/>
              <w:sz w:val="22"/>
              <w:szCs w:val="22"/>
              <w:lang w:eastAsia="en-US"/>
            </w:rPr>
          </w:pPr>
          <w:hyperlink w:anchor="_Toc442187041" w:history="1">
            <w:r w:rsidRPr="004054B6">
              <w:rPr>
                <w:rStyle w:val="Hyperlink"/>
                <w:noProof/>
              </w:rPr>
              <w:t>5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eastAsia="en-US"/>
              </w:rPr>
              <w:tab/>
            </w:r>
            <w:r w:rsidRPr="004054B6">
              <w:rPr>
                <w:rStyle w:val="Hyperlink"/>
                <w:noProof/>
              </w:rPr>
              <w:t>Header again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22" w:rsidRDefault="00550575"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361A22" w:rsidRDefault="00361A22">
      <w:pPr>
        <w:spacing w:before="0" w:after="160" w:line="252" w:lineRule="auto"/>
        <w:ind w:firstLine="0"/>
        <w:rPr>
          <w:rFonts w:ascii="Arial" w:eastAsiaTheme="majorEastAsia" w:hAnsi="Arial" w:cstheme="majorBidi"/>
          <w:b/>
          <w:bCs/>
          <w:color w:val="000000" w:themeColor="text1"/>
          <w:spacing w:val="4"/>
          <w:sz w:val="28"/>
          <w:szCs w:val="28"/>
        </w:rPr>
      </w:pPr>
      <w:r>
        <w:rPr>
          <w:rFonts w:ascii="Arial" w:eastAsiaTheme="majorEastAsia" w:hAnsi="Arial" w:cstheme="majorBidi"/>
          <w:b/>
          <w:bCs/>
          <w:color w:val="000000" w:themeColor="text1"/>
          <w:spacing w:val="4"/>
          <w:sz w:val="28"/>
          <w:szCs w:val="28"/>
        </w:rPr>
        <w:br w:type="page"/>
      </w:r>
    </w:p>
    <w:p w:rsidR="00361A22" w:rsidRDefault="00361A22">
      <w:pPr>
        <w:spacing w:before="0" w:after="160" w:line="252" w:lineRule="auto"/>
        <w:ind w:firstLine="0"/>
        <w:rPr>
          <w:rFonts w:ascii="Arial" w:eastAsiaTheme="majorEastAsia" w:hAnsi="Arial" w:cstheme="majorBidi"/>
          <w:b/>
          <w:bCs/>
          <w:color w:val="000000" w:themeColor="text1"/>
          <w:spacing w:val="4"/>
          <w:sz w:val="28"/>
          <w:szCs w:val="28"/>
        </w:rPr>
      </w:pPr>
    </w:p>
    <w:p w:rsidR="002163EE" w:rsidRDefault="009B574F" w:rsidP="0072352C">
      <w:pPr>
        <w:pStyle w:val="Heading1"/>
      </w:pPr>
      <w:bookmarkStart w:id="6" w:name="_Toc442187033"/>
      <w:r>
        <w:t>Get started right away</w:t>
      </w:r>
      <w:bookmarkEnd w:id="6"/>
    </w:p>
    <w:p w:rsidR="009B574F" w:rsidRDefault="009B574F" w:rsidP="009B574F">
      <w:r>
        <w:t>Is there a point to using Word?</w:t>
      </w:r>
    </w:p>
    <w:p w:rsidR="009B574F" w:rsidRDefault="009B574F" w:rsidP="009B574F">
      <w:pPr>
        <w:pStyle w:val="Quote"/>
      </w:pPr>
      <w:r>
        <w:t>There is a quote to be read here and I wish to give it proper justice by looking at reference and formatting that is automatically available. Thank you.</w:t>
      </w:r>
    </w:p>
    <w:p w:rsidR="009B574F" w:rsidRDefault="009B574F" w:rsidP="009B574F">
      <w:r>
        <w:t xml:space="preserve">This is BS that’s why I always write in Bacchanalian Language! Do you hear me </w:t>
      </w:r>
    </w:p>
    <w:p w:rsidR="00D73B53" w:rsidRPr="0072352C" w:rsidRDefault="00D73B53" w:rsidP="0072352C">
      <w:pPr>
        <w:pStyle w:val="Heading2"/>
      </w:pPr>
      <w:bookmarkStart w:id="7" w:name="_Toc442187034"/>
      <w:r w:rsidRPr="0072352C">
        <w:t>I shall add an heading here</w:t>
      </w:r>
      <w:bookmarkEnd w:id="7"/>
    </w:p>
    <w:p w:rsidR="00D73B53" w:rsidRDefault="00D73B53" w:rsidP="00D73B53">
      <w:r>
        <w:t>Does this have the potential of looking better than my latex texts?</w:t>
      </w:r>
    </w:p>
    <w:p w:rsidR="00D73B53" w:rsidRPr="00D73B53" w:rsidRDefault="00D73B53" w:rsidP="00D73B53"/>
    <w:p w:rsidR="009B574F" w:rsidRDefault="009B574F" w:rsidP="0072352C">
      <w:pPr>
        <w:pStyle w:val="Heading3"/>
      </w:pPr>
      <w:bookmarkStart w:id="8" w:name="_Toc442187035"/>
      <w:r>
        <w:t>I’m Alive</w:t>
      </w:r>
      <w:bookmarkEnd w:id="8"/>
    </w:p>
    <w:p w:rsidR="00D73B53" w:rsidRDefault="00D73B53" w:rsidP="0072352C">
      <w:pPr>
        <w:pStyle w:val="Heading3"/>
      </w:pPr>
      <w:bookmarkStart w:id="9" w:name="_Toc442187036"/>
      <w:r>
        <w:t>That’s better</w:t>
      </w:r>
      <w:bookmarkEnd w:id="9"/>
    </w:p>
    <w:p w:rsidR="00806364" w:rsidRDefault="002A7F5C" w:rsidP="00806364">
      <w:pPr>
        <w:keepNext/>
      </w:pPr>
      <w:sdt>
        <w:sdtPr>
          <w:id w:val="175088161"/>
          <w:citation/>
        </w:sdtPr>
        <w:sdtEndPr/>
        <w:sdtContent>
          <w:r w:rsidR="001D5047">
            <w:fldChar w:fldCharType="begin"/>
          </w:r>
          <w:r w:rsidR="001D5047">
            <w:rPr>
              <w:noProof/>
              <w:lang w:val="nb-NO" w:eastAsia="nb-NO"/>
            </w:rPr>
            <w:instrText xml:space="preserve"> CITATION Row05 \l 1044 </w:instrText>
          </w:r>
          <w:r w:rsidR="001D5047">
            <w:fldChar w:fldCharType="separate"/>
          </w:r>
          <w:r w:rsidR="001D5047" w:rsidRPr="001D5047">
            <w:rPr>
              <w:noProof/>
              <w:lang w:val="nb-NO" w:eastAsia="nb-NO"/>
            </w:rPr>
            <w:t>(Rowling, 2005)</w:t>
          </w:r>
          <w:r w:rsidR="001D5047">
            <w:fldChar w:fldCharType="end"/>
          </w:r>
        </w:sdtContent>
      </w:sdt>
    </w:p>
    <w:p w:rsidR="00AB5654" w:rsidRDefault="00A63CA0" w:rsidP="00AB5654">
      <w:pPr>
        <w:keepNext/>
      </w:pPr>
      <w:r>
        <w:rPr>
          <w:noProof/>
          <w:lang w:eastAsia="en-US"/>
        </w:rPr>
        <w:fldChar w:fldCharType="begin"/>
      </w:r>
      <w:r>
        <w:instrText xml:space="preserve"> REF _Ref442194773 \h </w:instrText>
      </w:r>
      <w:r>
        <w:rPr>
          <w:noProof/>
          <w:lang w:eastAsia="en-US"/>
        </w:rPr>
      </w:r>
      <w:r>
        <w:rPr>
          <w:noProof/>
          <w:lang w:eastAsia="en-US"/>
        </w:rPr>
        <w:fldChar w:fldCharType="separate"/>
      </w:r>
      <w:r>
        <w:t xml:space="preserve">Figure </w:t>
      </w:r>
      <w:r>
        <w:rPr>
          <w:noProof/>
        </w:rPr>
        <w:t>3</w:t>
      </w:r>
      <w:r>
        <w:t>:</w:t>
      </w:r>
      <w:r>
        <w:rPr>
          <w:noProof/>
        </w:rPr>
        <w:t>1</w:t>
      </w:r>
      <w:r>
        <w:rPr>
          <w:noProof/>
          <w:lang w:eastAsia="en-US"/>
        </w:rPr>
        <w:fldChar w:fldCharType="end"/>
      </w:r>
      <w:r w:rsidR="00D73B53">
        <w:rPr>
          <w:noProof/>
          <w:lang w:eastAsia="en-US"/>
        </w:rPr>
        <w:drawing>
          <wp:inline distT="0" distB="0" distL="0" distR="0" wp14:anchorId="08F95015" wp14:editId="5F81FBFC">
            <wp:extent cx="4517052" cy="261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Data_MartaM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75" cy="26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54" w:rsidRPr="00AB5654" w:rsidRDefault="00AB5654" w:rsidP="00AB5654">
      <w:pPr>
        <w:pStyle w:val="Caption"/>
        <w:rPr>
          <w:vanish/>
          <w:specVanish/>
        </w:rPr>
      </w:pPr>
      <w:bookmarkStart w:id="10" w:name="_Toc442185308"/>
      <w:bookmarkStart w:id="11" w:name="_Ref442194773"/>
      <w:r>
        <w:t xml:space="preserve">Figure </w:t>
      </w:r>
      <w:r w:rsidR="00550575">
        <w:fldChar w:fldCharType="begin"/>
      </w:r>
      <w:r w:rsidR="00550575">
        <w:instrText xml:space="preserve"> STYLEREF 1 \s </w:instrText>
      </w:r>
      <w:r w:rsidR="00550575">
        <w:fldChar w:fldCharType="separate"/>
      </w:r>
      <w:r w:rsidR="00550575">
        <w:rPr>
          <w:noProof/>
        </w:rPr>
        <w:t>3</w:t>
      </w:r>
      <w:r w:rsidR="00550575">
        <w:fldChar w:fldCharType="end"/>
      </w:r>
      <w:r w:rsidR="00550575">
        <w:t>:</w:t>
      </w:r>
      <w:r w:rsidR="00550575">
        <w:fldChar w:fldCharType="begin"/>
      </w:r>
      <w:r w:rsidR="00550575">
        <w:instrText xml:space="preserve"> SEQ Figure \* ARABIC \s 1 </w:instrText>
      </w:r>
      <w:r w:rsidR="00550575">
        <w:fldChar w:fldCharType="separate"/>
      </w:r>
      <w:r w:rsidR="00550575">
        <w:rPr>
          <w:noProof/>
        </w:rPr>
        <w:t>1</w:t>
      </w:r>
      <w:r w:rsidR="00550575">
        <w:fldChar w:fldCharType="end"/>
      </w:r>
      <w:bookmarkEnd w:id="11"/>
      <w:r>
        <w:t xml:space="preserve"> This is a caption</w:t>
      </w:r>
      <w:bookmarkEnd w:id="10"/>
    </w:p>
    <w:p w:rsidR="00AB5654" w:rsidRPr="00AB5654" w:rsidRDefault="00AB5654" w:rsidP="00AB5654">
      <w:pPr>
        <w:pStyle w:val="Caption"/>
      </w:pPr>
      <w:r>
        <w:t>, this is a longer explanation.</w:t>
      </w:r>
      <w:r>
        <w:rPr>
          <w:rStyle w:val="FootnoteReference"/>
        </w:rPr>
        <w:footnoteReference w:id="1"/>
      </w:r>
    </w:p>
    <w:p w:rsidR="00D73B53" w:rsidRDefault="00D73B53" w:rsidP="00D73B53">
      <w:r>
        <w:lastRenderedPageBreak/>
        <w:t>But does this look better?</w:t>
      </w:r>
      <w:r w:rsidR="00D73F5E">
        <w:rPr>
          <w:rStyle w:val="FootnoteReference"/>
        </w:rPr>
        <w:footnoteReference w:id="2"/>
      </w:r>
    </w:p>
    <w:p w:rsidR="00AB5654" w:rsidRPr="00D73B53" w:rsidRDefault="00AB5654" w:rsidP="00AB5654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+…,</m:t>
          </m:r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-∞&lt;x&lt;∞</m:t>
          </m:r>
        </m:oMath>
      </m:oMathPara>
    </w:p>
    <w:p w:rsidR="008C5EAC" w:rsidRDefault="008C5EAC" w:rsidP="008C5EAC">
      <w:pPr>
        <w:keepNext/>
      </w:pPr>
      <w:r>
        <w:rPr>
          <w:noProof/>
          <w:lang w:eastAsia="en-US"/>
        </w:rPr>
        <w:drawing>
          <wp:inline distT="0" distB="0" distL="0" distR="0" wp14:anchorId="39BD4047" wp14:editId="2C57B910">
            <wp:extent cx="4381200" cy="3268800"/>
            <wp:effectExtent l="19050" t="19050" r="1968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ny-dogs-ever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32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74F" w:rsidRDefault="008C5EAC" w:rsidP="008C5EAC">
      <w:pPr>
        <w:pStyle w:val="Caption"/>
      </w:pPr>
      <w:bookmarkStart w:id="12" w:name="_Toc442185309"/>
      <w:r>
        <w:t xml:space="preserve">Figure </w:t>
      </w:r>
      <w:r w:rsidR="00550575">
        <w:fldChar w:fldCharType="begin"/>
      </w:r>
      <w:r w:rsidR="00550575">
        <w:instrText xml:space="preserve"> STYLEREF 1 \s </w:instrText>
      </w:r>
      <w:r w:rsidR="00550575">
        <w:fldChar w:fldCharType="separate"/>
      </w:r>
      <w:r w:rsidR="00550575">
        <w:rPr>
          <w:noProof/>
        </w:rPr>
        <w:t>3</w:t>
      </w:r>
      <w:r w:rsidR="00550575">
        <w:fldChar w:fldCharType="end"/>
      </w:r>
      <w:r w:rsidR="00550575">
        <w:t>:</w:t>
      </w:r>
      <w:r w:rsidR="00550575">
        <w:fldChar w:fldCharType="begin"/>
      </w:r>
      <w:r w:rsidR="00550575">
        <w:instrText xml:space="preserve"> SEQ Figure \* ARABIC \s 1 </w:instrText>
      </w:r>
      <w:r w:rsidR="00550575">
        <w:fldChar w:fldCharType="separate"/>
      </w:r>
      <w:r w:rsidR="00550575">
        <w:rPr>
          <w:noProof/>
        </w:rPr>
        <w:t>2</w:t>
      </w:r>
      <w:bookmarkEnd w:id="12"/>
      <w:r w:rsidR="00550575">
        <w:fldChar w:fldCharType="end"/>
      </w:r>
    </w:p>
    <w:p w:rsidR="008C5EAC" w:rsidRDefault="00F13378" w:rsidP="008C5EAC">
      <w:r>
        <w:t>Heres a figure bro~!</w:t>
      </w:r>
    </w:p>
    <w:p w:rsidR="008C5EAC" w:rsidRPr="008C5EAC" w:rsidRDefault="008C5EAC" w:rsidP="0072352C">
      <w:pPr>
        <w:pStyle w:val="Heading1"/>
      </w:pPr>
      <w:bookmarkStart w:id="13" w:name="_Toc442187037"/>
      <w:r>
        <w:t>Time for a new section</w:t>
      </w:r>
      <w:bookmarkEnd w:id="13"/>
    </w:p>
    <w:p w:rsidR="008C5EAC" w:rsidRDefault="008C5EAC" w:rsidP="008C5EAC">
      <w:r>
        <w:t>Hello</w:t>
      </w:r>
      <w:r w:rsidR="00A63CA0">
        <w:t>,</w:t>
      </w:r>
      <w:r>
        <w:t xml:space="preserve"> hello</w:t>
      </w:r>
      <w:r w:rsidR="00A63CA0">
        <w:t xml:space="preserve"> </w:t>
      </w:r>
      <w:r w:rsidR="00A63CA0">
        <w:fldChar w:fldCharType="begin"/>
      </w:r>
      <w:r w:rsidR="00A63CA0">
        <w:instrText xml:space="preserve"> REF _Ref442194773 \h </w:instrText>
      </w:r>
      <w:r w:rsidR="00A63CA0">
        <w:fldChar w:fldCharType="separate"/>
      </w:r>
      <w:r w:rsidR="00A63CA0">
        <w:t>Figu</w:t>
      </w:r>
      <w:r w:rsidR="00A63CA0">
        <w:t>r</w:t>
      </w:r>
      <w:r w:rsidR="00A63CA0">
        <w:t xml:space="preserve">e </w:t>
      </w:r>
      <w:r w:rsidR="00A63CA0">
        <w:rPr>
          <w:noProof/>
        </w:rPr>
        <w:t>3</w:t>
      </w:r>
      <w:r w:rsidR="00A63CA0">
        <w:t>:</w:t>
      </w:r>
      <w:r w:rsidR="00A63CA0">
        <w:rPr>
          <w:noProof/>
        </w:rPr>
        <w:t>1</w:t>
      </w:r>
      <w:r w:rsidR="00A63CA0">
        <w:fldChar w:fldCharType="end"/>
      </w:r>
    </w:p>
    <w:p w:rsidR="008C5EAC" w:rsidRDefault="008C5EAC" w:rsidP="00192CEA"/>
    <w:p w:rsidR="00F13378" w:rsidRPr="00F3060D" w:rsidRDefault="00F13378" w:rsidP="0072352C">
      <w:pPr>
        <w:pStyle w:val="Heading2"/>
      </w:pPr>
      <w:bookmarkStart w:id="14" w:name="_Toc442187038"/>
      <w:bookmarkEnd w:id="14"/>
    </w:p>
    <w:p w:rsidR="00192CEA" w:rsidRPr="00F3060D" w:rsidRDefault="00192CEA" w:rsidP="0072352C">
      <w:pPr>
        <w:pStyle w:val="Heading2"/>
      </w:pPr>
      <w:bookmarkStart w:id="15" w:name="_Toc442187039"/>
      <w:r w:rsidRPr="00F3060D">
        <w:t>A little something</w:t>
      </w:r>
      <w:bookmarkEnd w:id="15"/>
    </w:p>
    <w:p w:rsidR="0007305A" w:rsidRDefault="00192CEA" w:rsidP="0007305A">
      <w:pPr>
        <w:spacing w:before="0" w:after="160" w:line="252" w:lineRule="auto"/>
        <w:ind w:firstLine="0"/>
        <w:sectPr w:rsidR="0007305A" w:rsidSect="00550575">
          <w:headerReference w:type="default" r:id="rId13"/>
          <w:footerReference w:type="even" r:id="rId14"/>
          <w:footerReference w:type="default" r:id="rId15"/>
          <w:footerReference w:type="first" r:id="rId16"/>
          <w:pgSz w:w="12240" w:h="15840" w:code="1"/>
          <w:pgMar w:top="1729" w:right="1797" w:bottom="1440" w:left="1797" w:header="720" w:footer="720" w:gutter="0"/>
          <w:pgNumType w:start="0"/>
          <w:cols w:space="720"/>
          <w:titlePg/>
          <w:docGrid w:linePitch="360"/>
        </w:sectPr>
      </w:pPr>
      <w:r>
        <w:t>What page is th</w:t>
      </w:r>
      <w:r w:rsidR="00A63CA0">
        <w:t xml:space="preserve">is – reference to a section : section </w:t>
      </w:r>
    </w:p>
    <w:p w:rsidR="00F506CF" w:rsidRDefault="0007305A" w:rsidP="00F506CF">
      <w:pPr>
        <w:pStyle w:val="Heading1"/>
      </w:pPr>
      <w:bookmarkStart w:id="16" w:name="_Toc442187040"/>
      <w:r>
        <w:lastRenderedPageBreak/>
        <w:t>Here</w:t>
      </w:r>
      <w:r w:rsidR="00446420">
        <w:t>’</w:t>
      </w:r>
      <w:r>
        <w:t>s something</w:t>
      </w:r>
      <w:bookmarkEnd w:id="16"/>
    </w:p>
    <w:p w:rsidR="003A59ED" w:rsidRDefault="00446420" w:rsidP="00446420">
      <w:sdt>
        <w:sdtPr>
          <w:id w:val="-982617871"/>
          <w:citation/>
        </w:sdtPr>
        <w:sdtContent>
          <w:r>
            <w:fldChar w:fldCharType="begin"/>
          </w:r>
          <w:r>
            <w:rPr>
              <w:lang w:val="nb-NO"/>
            </w:rPr>
            <w:instrText xml:space="preserve"> CITATION Row05 \l 1044 </w:instrText>
          </w:r>
          <w:r>
            <w:fldChar w:fldCharType="separate"/>
          </w:r>
          <w:r>
            <w:rPr>
              <w:noProof/>
              <w:lang w:val="nb-NO"/>
            </w:rPr>
            <w:t>(Rowling, 2005)</w:t>
          </w:r>
          <w:r>
            <w:fldChar w:fldCharType="end"/>
          </w:r>
        </w:sdtContent>
      </w:sdt>
      <w:r w:rsidR="003A59ED">
        <w:br w:type="page"/>
      </w:r>
      <w:bookmarkStart w:id="17" w:name="_GoBack"/>
      <w:bookmarkEnd w:id="17"/>
    </w:p>
    <w:p w:rsidR="003A59ED" w:rsidRDefault="00550575" w:rsidP="0072352C">
      <w:pPr>
        <w:pStyle w:val="Heading1"/>
      </w:pPr>
      <w:bookmarkStart w:id="18" w:name="_Toc442187041"/>
      <w:r>
        <w:lastRenderedPageBreak/>
        <w:t>Header again</w:t>
      </w:r>
      <w:bookmarkEnd w:id="18"/>
    </w:p>
    <w:tbl>
      <w:tblPr>
        <w:tblStyle w:val="ReportTable"/>
        <w:tblW w:w="0" w:type="auto"/>
        <w:jc w:val="center"/>
        <w:tblLook w:val="04A0" w:firstRow="1" w:lastRow="0" w:firstColumn="1" w:lastColumn="0" w:noHBand="0" w:noVBand="1"/>
      </w:tblPr>
      <w:tblGrid>
        <w:gridCol w:w="4111"/>
      </w:tblGrid>
      <w:tr w:rsidR="00550575" w:rsidTr="005505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:rsidR="00550575" w:rsidRDefault="00550575" w:rsidP="00550575">
            <w:pPr>
              <w:keepNext/>
              <w:ind w:firstLine="0"/>
              <w:rPr>
                <w:b w:val="0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E6F882A" wp14:editId="67C7762B">
                  <wp:extent cx="2115403" cy="28021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eedstock-flow-773x102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50" cy="281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575" w:rsidRDefault="00550575" w:rsidP="00550575">
            <w:pPr>
              <w:pStyle w:val="Caption"/>
            </w:pPr>
            <w:bookmarkStart w:id="19" w:name="_Toc442185310"/>
            <w:r>
              <w:t xml:space="preserve">Figure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>:</w:t>
            </w:r>
            <w:r>
              <w:fldChar w:fldCharType="begin"/>
            </w:r>
            <w:r>
              <w:instrText xml:space="preserve"> SEQ Figure \* ARABIC \s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Shit is going down</w:t>
            </w:r>
            <w:bookmarkEnd w:id="19"/>
          </w:p>
        </w:tc>
      </w:tr>
    </w:tbl>
    <w:p w:rsidR="00550575" w:rsidRPr="00550575" w:rsidRDefault="00550575" w:rsidP="00550575"/>
    <w:p w:rsidR="003A59ED" w:rsidRPr="003A59ED" w:rsidRDefault="003A59ED" w:rsidP="003A59ED"/>
    <w:p w:rsidR="003A59ED" w:rsidRPr="003A59ED" w:rsidRDefault="003A59ED" w:rsidP="003A59ED"/>
    <w:p w:rsidR="003A59ED" w:rsidRPr="003A59ED" w:rsidRDefault="003A59ED" w:rsidP="003A59ED"/>
    <w:p w:rsidR="003A59ED" w:rsidRDefault="003A59ED">
      <w:pPr>
        <w:spacing w:before="0" w:after="160" w:line="252" w:lineRule="auto"/>
        <w:ind w:firstLine="0"/>
      </w:pPr>
    </w:p>
    <w:p w:rsidR="003A59ED" w:rsidRDefault="003A59ED" w:rsidP="003A59ED">
      <w:pPr>
        <w:tabs>
          <w:tab w:val="left" w:pos="3480"/>
        </w:tabs>
        <w:spacing w:before="0" w:after="160" w:line="252" w:lineRule="auto"/>
        <w:ind w:firstLine="0"/>
      </w:pPr>
      <w:r>
        <w:tab/>
      </w:r>
    </w:p>
    <w:p w:rsidR="00F506CF" w:rsidRDefault="003A59ED">
      <w:pPr>
        <w:spacing w:before="0" w:after="160" w:line="252" w:lineRule="auto"/>
        <w:ind w:firstLine="0"/>
      </w:pPr>
      <w:r w:rsidRPr="003A59ED">
        <w:br w:type="page"/>
      </w:r>
    </w:p>
    <w:sdt>
      <w:sdtPr>
        <w:id w:val="-976840610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sz w:val="22"/>
          <w:szCs w:val="22"/>
        </w:rPr>
      </w:sdtEndPr>
      <w:sdtContent>
        <w:p w:rsidR="00F506CF" w:rsidRDefault="00F506C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:rsidR="00F506CF" w:rsidRDefault="00F506CF" w:rsidP="00F506C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Rowling, J. (2005). </w:t>
              </w:r>
              <w:r>
                <w:rPr>
                  <w:i/>
                  <w:iCs/>
                  <w:noProof/>
                </w:rPr>
                <w:t>Harry Potter and the Goblet of Fire.</w:t>
              </w:r>
              <w:r>
                <w:rPr>
                  <w:noProof/>
                </w:rPr>
                <w:t xml:space="preserve"> London: Pingvin.</w:t>
              </w:r>
            </w:p>
            <w:p w:rsidR="00F506CF" w:rsidRDefault="00F506CF" w:rsidP="00F506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dt>
      <w:sdtPr>
        <w:id w:val="206462899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sz w:val="22"/>
          <w:szCs w:val="22"/>
        </w:rPr>
      </w:sdtEndPr>
      <w:sdtContent>
        <w:p w:rsidR="00F506CF" w:rsidRDefault="00F506CF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F506CF" w:rsidRDefault="00F506CF" w:rsidP="00F506C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Rowling, J. (2005). </w:t>
              </w:r>
              <w:r>
                <w:rPr>
                  <w:i/>
                  <w:iCs/>
                  <w:noProof/>
                </w:rPr>
                <w:t>Harry Potter and the Goblet of Fire.</w:t>
              </w:r>
              <w:r>
                <w:rPr>
                  <w:noProof/>
                </w:rPr>
                <w:t xml:space="preserve"> London: Pingvin.</w:t>
              </w:r>
            </w:p>
            <w:p w:rsidR="00F506CF" w:rsidRDefault="00F506CF" w:rsidP="00F506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dt>
      <w:sdtPr>
        <w:id w:val="423614704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sdtEndPr>
      <w:sdtContent>
        <w:p w:rsidR="00F506CF" w:rsidRDefault="00F506CF">
          <w:pPr>
            <w:pStyle w:val="Heading1"/>
          </w:pPr>
          <w:r>
            <w:t>Works Cited</w:t>
          </w:r>
        </w:p>
        <w:p w:rsidR="00F506CF" w:rsidRDefault="00F506CF" w:rsidP="00F506CF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>
            <w:rPr>
              <w:noProof/>
            </w:rPr>
            <w:t xml:space="preserve">Rowling, J. (2005). </w:t>
          </w:r>
          <w:r>
            <w:rPr>
              <w:i/>
              <w:iCs/>
              <w:noProof/>
            </w:rPr>
            <w:t>Harry Potter and the Goblet of Fire.</w:t>
          </w:r>
          <w:r>
            <w:rPr>
              <w:noProof/>
            </w:rPr>
            <w:t xml:space="preserve"> London: Pingvin.</w:t>
          </w:r>
        </w:p>
        <w:p w:rsidR="00F506CF" w:rsidRDefault="00F506CF" w:rsidP="00F506CF">
          <w:r>
            <w:rPr>
              <w:b/>
              <w:bCs/>
            </w:rPr>
            <w:fldChar w:fldCharType="end"/>
          </w:r>
        </w:p>
      </w:sdtContent>
    </w:sdt>
    <w:p w:rsidR="003A59ED" w:rsidRDefault="003A59ED">
      <w:pPr>
        <w:spacing w:before="0" w:after="160" w:line="252" w:lineRule="auto"/>
        <w:ind w:firstLine="0"/>
      </w:pPr>
    </w:p>
    <w:p w:rsidR="003A59ED" w:rsidRDefault="003A59ED">
      <w:pPr>
        <w:spacing w:before="0" w:after="160" w:line="252" w:lineRule="auto"/>
        <w:ind w:firstLine="0"/>
      </w:pPr>
      <w:r>
        <w:br w:type="page"/>
      </w:r>
    </w:p>
    <w:p w:rsidR="00361A22" w:rsidRDefault="00361A22">
      <w:pPr>
        <w:spacing w:before="0" w:after="160" w:line="252" w:lineRule="auto"/>
        <w:ind w:firstLine="0"/>
      </w:pPr>
      <w:r>
        <w:lastRenderedPageBreak/>
        <w:br w:type="page"/>
      </w:r>
    </w:p>
    <w:p w:rsidR="0007305A" w:rsidRPr="0007305A" w:rsidRDefault="00361A22" w:rsidP="003A59ED">
      <w:r>
        <w:lastRenderedPageBreak/>
        <w:t>stress</w:t>
      </w:r>
    </w:p>
    <w:sectPr w:rsidR="0007305A" w:rsidRPr="0007305A" w:rsidSect="00361A22">
      <w:footerReference w:type="default" r:id="rId18"/>
      <w:pgSz w:w="12240" w:h="15840" w:code="1"/>
      <w:pgMar w:top="1729" w:right="1797" w:bottom="1440" w:left="1797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F5C" w:rsidRDefault="002A7F5C">
      <w:pPr>
        <w:spacing w:before="0" w:after="0" w:line="240" w:lineRule="auto"/>
      </w:pPr>
      <w:r>
        <w:separator/>
      </w:r>
    </w:p>
  </w:endnote>
  <w:endnote w:type="continuationSeparator" w:id="0">
    <w:p w:rsidR="002A7F5C" w:rsidRDefault="002A7F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2403189"/>
      <w:docPartObj>
        <w:docPartGallery w:val="Page Numbers (Bottom of Page)"/>
        <w:docPartUnique/>
      </w:docPartObj>
    </w:sdtPr>
    <w:sdtContent>
      <w:p w:rsidR="00361A22" w:rsidRDefault="00361A22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D7A2B2A" wp14:editId="42D6AB39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4" name="Rectangl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833554212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Theme="minorHAnsi" w:eastAsiaTheme="minorEastAsia" w:hAnsiTheme="minorHAnsi" w:cstheme="minorBidi"/>
                                  <w:sz w:val="22"/>
                                  <w:szCs w:val="22"/>
                                </w:rPr>
                              </w:sdtEndPr>
                              <w:sdtContent>
                                <w:sdt>
                                  <w:sdtPr>
                                    <w:id w:val="-127246697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361A22" w:rsidRPr="00550575" w:rsidRDefault="00361A22">
                                      <w:pPr>
                                        <w:jc w:val="center"/>
                                      </w:pPr>
                                      <w:r w:rsidRPr="00550575">
                                        <w:fldChar w:fldCharType="begin"/>
                                      </w:r>
                                      <w:r w:rsidRPr="00550575">
                                        <w:instrText xml:space="preserve"> PAGE   \* MERGEFORMAT </w:instrText>
                                      </w:r>
                                      <w:r w:rsidRPr="00550575">
                                        <w:fldChar w:fldCharType="separate"/>
                                      </w:r>
                                      <w:r w:rsidR="00446420">
                                        <w:rPr>
                                          <w:noProof/>
                                        </w:rPr>
                                        <w:t>iv</w:t>
                                      </w:r>
                                      <w:r w:rsidRPr="00550575"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D7A2B2A" id="Rectangle 4" o:spid="_x0000_s1028" style="position:absolute;left:0;text-align:left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x7gg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833554212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>
                          <w:rPr>
                            <w:rFonts w:asciiTheme="minorHAnsi" w:eastAsiaTheme="minorEastAsia" w:hAnsiTheme="minorHAnsi" w:cstheme="minorBidi"/>
                            <w:sz w:val="22"/>
                            <w:szCs w:val="22"/>
                          </w:rPr>
                        </w:sdtEndPr>
                        <w:sdtContent>
                          <w:sdt>
                            <w:sdtPr>
                              <w:id w:val="-127246697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361A22" w:rsidRPr="00550575" w:rsidRDefault="00361A22">
                                <w:pPr>
                                  <w:jc w:val="center"/>
                                </w:pPr>
                                <w:r w:rsidRPr="00550575">
                                  <w:fldChar w:fldCharType="begin"/>
                                </w:r>
                                <w:r w:rsidRPr="00550575">
                                  <w:instrText xml:space="preserve"> PAGE   \* MERGEFORMAT </w:instrText>
                                </w:r>
                                <w:r w:rsidRPr="00550575">
                                  <w:fldChar w:fldCharType="separate"/>
                                </w:r>
                                <w:r w:rsidR="00446420">
                                  <w:rPr>
                                    <w:noProof/>
                                  </w:rPr>
                                  <w:t>iv</w:t>
                                </w:r>
                                <w:r w:rsidRPr="00550575"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0656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0575" w:rsidRDefault="0055057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642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163EE" w:rsidRDefault="002163EE" w:rsidP="003A59ED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414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060D" w:rsidRDefault="00F3060D" w:rsidP="00F3060D">
        <w:pPr>
          <w:pStyle w:val="romanpagenumb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6420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3A59ED" w:rsidRPr="003A59ED" w:rsidRDefault="003A59ED" w:rsidP="00F3060D">
    <w:pPr>
      <w:pStyle w:val="romanpagenumber"/>
      <w:jc w:val="center"/>
      <w:rPr>
        <w:lang w:val="nb-NO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0459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060D" w:rsidRDefault="00F3060D" w:rsidP="00F3060D">
        <w:pPr>
          <w:pStyle w:val="romanpagenumb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6420">
          <w:rPr>
            <w:noProof/>
          </w:rPr>
          <w:t>v</w:t>
        </w:r>
        <w:r>
          <w:rPr>
            <w:noProof/>
          </w:rPr>
          <w:fldChar w:fldCharType="end"/>
        </w:r>
      </w:p>
    </w:sdtContent>
  </w:sdt>
  <w:p w:rsidR="00F3060D" w:rsidRDefault="00F3060D" w:rsidP="003A59E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F5C" w:rsidRDefault="002A7F5C">
      <w:pPr>
        <w:spacing w:before="0" w:after="0" w:line="240" w:lineRule="auto"/>
      </w:pPr>
      <w:r>
        <w:separator/>
      </w:r>
    </w:p>
  </w:footnote>
  <w:footnote w:type="continuationSeparator" w:id="0">
    <w:p w:rsidR="002A7F5C" w:rsidRDefault="002A7F5C">
      <w:pPr>
        <w:spacing w:before="0" w:after="0" w:line="240" w:lineRule="auto"/>
      </w:pPr>
      <w:r>
        <w:continuationSeparator/>
      </w:r>
    </w:p>
  </w:footnote>
  <w:footnote w:id="1">
    <w:p w:rsidR="00AB5654" w:rsidRPr="00AB5654" w:rsidRDefault="00AB5654" w:rsidP="00AB5654">
      <w:pPr>
        <w:pStyle w:val="FootnoteText"/>
        <w:rPr>
          <w:lang w:val="nb-NO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nb-NO"/>
        </w:rPr>
        <w:t>Nice u nice u.</w:t>
      </w:r>
    </w:p>
  </w:footnote>
  <w:footnote w:id="2">
    <w:p w:rsidR="00D73F5E" w:rsidRPr="00D73F5E" w:rsidRDefault="00D73F5E">
      <w:pPr>
        <w:pStyle w:val="FootnoteText"/>
        <w:rPr>
          <w:lang w:val="nb-NO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nb-NO"/>
        </w:rPr>
        <w:t>sadasdasdasd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59ED" w:rsidRPr="003A59ED" w:rsidRDefault="003A59ED" w:rsidP="003A59ED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6F2317E"/>
    <w:multiLevelType w:val="hybridMultilevel"/>
    <w:tmpl w:val="6DA0FC36"/>
    <w:lvl w:ilvl="0" w:tplc="637605B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05EA2"/>
    <w:multiLevelType w:val="multilevel"/>
    <w:tmpl w:val="0414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2366F6"/>
    <w:multiLevelType w:val="multilevel"/>
    <w:tmpl w:val="6EF8B6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20464FBB"/>
    <w:multiLevelType w:val="hybridMultilevel"/>
    <w:tmpl w:val="E5D4B736"/>
    <w:lvl w:ilvl="0" w:tplc="084A7A5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000047"/>
    <w:multiLevelType w:val="multilevel"/>
    <w:tmpl w:val="0414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4B5D79D0"/>
    <w:multiLevelType w:val="hybridMultilevel"/>
    <w:tmpl w:val="A17CB668"/>
    <w:lvl w:ilvl="0" w:tplc="2A74009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537D6"/>
    <w:multiLevelType w:val="multilevel"/>
    <w:tmpl w:val="6B18E6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0C06A3A"/>
    <w:multiLevelType w:val="multilevel"/>
    <w:tmpl w:val="D188DD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7C40DF6"/>
    <w:multiLevelType w:val="multilevel"/>
    <w:tmpl w:val="33023E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9DB3F7D"/>
    <w:multiLevelType w:val="multilevel"/>
    <w:tmpl w:val="0414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3"/>
  </w:num>
  <w:num w:numId="8">
    <w:abstractNumId w:val="10"/>
  </w:num>
  <w:num w:numId="9">
    <w:abstractNumId w:val="7"/>
  </w:num>
  <w:num w:numId="10">
    <w:abstractNumId w:val="2"/>
  </w:num>
  <w:num w:numId="11">
    <w:abstractNumId w:val="9"/>
  </w:num>
  <w:num w:numId="12">
    <w:abstractNumId w:val="5"/>
  </w:num>
  <w:num w:numId="13">
    <w:abstractNumId w:val="9"/>
    <w:lvlOverride w:ilvl="0">
      <w:startOverride w:val="1"/>
    </w:lvlOverride>
  </w:num>
  <w:num w:numId="14">
    <w:abstractNumId w:val="8"/>
  </w:num>
  <w:num w:numId="15">
    <w:abstractNumId w:val="4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7D4"/>
    <w:rsid w:val="0007305A"/>
    <w:rsid w:val="00192CEA"/>
    <w:rsid w:val="001D5047"/>
    <w:rsid w:val="002163EE"/>
    <w:rsid w:val="002A7F5C"/>
    <w:rsid w:val="00361A22"/>
    <w:rsid w:val="003806E6"/>
    <w:rsid w:val="003A59ED"/>
    <w:rsid w:val="00446420"/>
    <w:rsid w:val="00550575"/>
    <w:rsid w:val="005827D4"/>
    <w:rsid w:val="006704D8"/>
    <w:rsid w:val="0072352C"/>
    <w:rsid w:val="007C0259"/>
    <w:rsid w:val="00806364"/>
    <w:rsid w:val="008C5EAC"/>
    <w:rsid w:val="009B574F"/>
    <w:rsid w:val="00A63CA0"/>
    <w:rsid w:val="00AB5654"/>
    <w:rsid w:val="00D73B53"/>
    <w:rsid w:val="00D73F5E"/>
    <w:rsid w:val="00F13378"/>
    <w:rsid w:val="00F17D64"/>
    <w:rsid w:val="00F3060D"/>
    <w:rsid w:val="00F5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D0E8F0F-A602-48C8-B8CF-A62C8F43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60D"/>
    <w:pPr>
      <w:spacing w:before="100" w:after="100" w:line="36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060D"/>
    <w:pPr>
      <w:keepNext/>
      <w:keepLines/>
      <w:numPr>
        <w:numId w:val="17"/>
      </w:numPr>
      <w:spacing w:before="320" w:after="4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52C"/>
    <w:pPr>
      <w:numPr>
        <w:ilvl w:val="1"/>
        <w:numId w:val="17"/>
      </w:numPr>
      <w:spacing w:before="120" w:after="0"/>
      <w:jc w:val="left"/>
      <w:outlineLvl w:val="1"/>
    </w:pPr>
    <w:rPr>
      <w:rFonts w:asciiTheme="majorHAnsi" w:hAnsiTheme="majorHAnsi"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B574F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74F"/>
    <w:pPr>
      <w:keepNext/>
      <w:keepLines/>
      <w:numPr>
        <w:ilvl w:val="3"/>
        <w:numId w:val="17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74F"/>
    <w:pPr>
      <w:keepNext/>
      <w:keepLines/>
      <w:numPr>
        <w:ilvl w:val="4"/>
        <w:numId w:val="17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74F"/>
    <w:pPr>
      <w:keepNext/>
      <w:keepLines/>
      <w:numPr>
        <w:ilvl w:val="5"/>
        <w:numId w:val="17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74F"/>
    <w:pPr>
      <w:keepNext/>
      <w:keepLines/>
      <w:numPr>
        <w:ilvl w:val="6"/>
        <w:numId w:val="17"/>
      </w:numPr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74F"/>
    <w:pPr>
      <w:keepNext/>
      <w:keepLines/>
      <w:numPr>
        <w:ilvl w:val="7"/>
        <w:numId w:val="17"/>
      </w:numPr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74F"/>
    <w:pPr>
      <w:keepNext/>
      <w:keepLines/>
      <w:numPr>
        <w:ilvl w:val="8"/>
        <w:numId w:val="17"/>
      </w:numPr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3060D"/>
    <w:rPr>
      <w:rFonts w:ascii="Arial" w:eastAsiaTheme="majorEastAsia" w:hAnsi="Arial" w:cstheme="majorBidi"/>
      <w:b/>
      <w:bCs/>
      <w:color w:val="000000" w:themeColor="text1"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352C"/>
    <w:rPr>
      <w:rFonts w:asciiTheme="majorHAnsi" w:hAnsiTheme="majorHAnsi"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73B53"/>
    <w:rPr>
      <w:rFonts w:asciiTheme="majorHAnsi" w:eastAsiaTheme="majorEastAsia" w:hAnsiTheme="majorHAnsi" w:cstheme="majorBidi"/>
      <w:b/>
      <w:color w:val="000000" w:themeColor="text1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74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74F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74F"/>
    <w:rPr>
      <w:rFonts w:asciiTheme="majorHAnsi" w:eastAsiaTheme="majorEastAsia" w:hAnsiTheme="majorHAnsi" w:cstheme="majorBidi"/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9B574F"/>
    <w:rPr>
      <w:b/>
      <w:bCs/>
      <w:sz w:val="18"/>
      <w:szCs w:val="18"/>
    </w:rPr>
  </w:style>
  <w:style w:type="paragraph" w:styleId="ListBullet">
    <w:name w:val="List Bullet"/>
    <w:basedOn w:val="Normal"/>
    <w:uiPriority w:val="1"/>
    <w:unhideWhenUsed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B574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B574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74F"/>
    <w:pPr>
      <w:numPr>
        <w:ilvl w:val="1"/>
      </w:numPr>
      <w:spacing w:after="240"/>
      <w:ind w:firstLine="709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574F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B574F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9B574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rsid w:val="009B574F"/>
    <w:pPr>
      <w:spacing w:before="200" w:line="264" w:lineRule="auto"/>
      <w:ind w:left="862" w:right="862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B574F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B574F"/>
    <w:pPr>
      <w:numPr>
        <w:numId w:val="9"/>
      </w:numPr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before="0" w:after="0"/>
      <w:ind w:left="440"/>
      <w:jc w:val="left"/>
    </w:pPr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2352C"/>
    <w:pPr>
      <w:tabs>
        <w:tab w:val="left" w:pos="1100"/>
        <w:tab w:val="right" w:leader="dot" w:pos="8636"/>
      </w:tabs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0" w:after="0"/>
      <w:ind w:left="220"/>
      <w:jc w:val="left"/>
    </w:pPr>
    <w:rPr>
      <w:smallCap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9B574F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74F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74F"/>
    <w:rPr>
      <w:i/>
      <w:iCs/>
    </w:rPr>
  </w:style>
  <w:style w:type="character" w:styleId="Strong">
    <w:name w:val="Strong"/>
    <w:basedOn w:val="DefaultParagraphFont"/>
    <w:uiPriority w:val="22"/>
    <w:qFormat/>
    <w:rsid w:val="009B574F"/>
    <w:rPr>
      <w:b/>
      <w:b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74F"/>
    <w:pPr>
      <w:spacing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74F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9B574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B574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B574F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B574F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9B574F"/>
    <w:rPr>
      <w:b/>
      <w:bCs/>
      <w:smallCaps/>
      <w:color w:val="auto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5654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565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565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565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56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565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133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33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33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33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3378"/>
    <w:rPr>
      <w:b/>
      <w:bCs/>
      <w:sz w:val="20"/>
      <w:szCs w:val="20"/>
    </w:rPr>
  </w:style>
  <w:style w:type="paragraph" w:customStyle="1" w:styleId="romanpagenumber">
    <w:name w:val="roman pagenumber"/>
    <w:basedOn w:val="Footer"/>
    <w:link w:val="romanpagenumberChar"/>
    <w:qFormat/>
    <w:rsid w:val="00F3060D"/>
    <w:rPr>
      <w:caps w:val="0"/>
      <w:sz w:val="20"/>
    </w:rPr>
  </w:style>
  <w:style w:type="paragraph" w:styleId="TableofFigures">
    <w:name w:val="table of figures"/>
    <w:basedOn w:val="Normal"/>
    <w:next w:val="Normal"/>
    <w:uiPriority w:val="99"/>
    <w:unhideWhenUsed/>
    <w:rsid w:val="00550575"/>
    <w:pPr>
      <w:spacing w:before="0" w:after="0"/>
      <w:ind w:left="440" w:hanging="440"/>
      <w:jc w:val="left"/>
    </w:pPr>
    <w:rPr>
      <w:smallCaps/>
      <w:sz w:val="20"/>
      <w:szCs w:val="20"/>
    </w:rPr>
  </w:style>
  <w:style w:type="character" w:customStyle="1" w:styleId="romanpagenumberChar">
    <w:name w:val="roman pagenumber Char"/>
    <w:basedOn w:val="FooterChar"/>
    <w:link w:val="romanpagenumber"/>
    <w:rsid w:val="00F3060D"/>
    <w:rPr>
      <w:caps w:val="0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550575"/>
    <w:pPr>
      <w:spacing w:before="0" w:after="0"/>
      <w:ind w:left="66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50575"/>
    <w:pPr>
      <w:spacing w:before="0" w:after="0"/>
      <w:ind w:left="88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50575"/>
    <w:pPr>
      <w:spacing w:before="0" w:after="0"/>
      <w:ind w:left="11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50575"/>
    <w:pPr>
      <w:spacing w:before="0" w:after="0"/>
      <w:ind w:left="132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50575"/>
    <w:pPr>
      <w:spacing w:before="0" w:after="0"/>
      <w:ind w:left="154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50575"/>
    <w:pPr>
      <w:spacing w:before="0" w:after="0"/>
      <w:ind w:left="17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4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dhi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4426342537C4365B7F0D4E657C8F1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F86B45-38B9-44FD-88C9-2987BA318042}"/>
      </w:docPartPr>
      <w:docPartBody>
        <w:p w:rsidR="000708AD" w:rsidRDefault="004C5739">
          <w:pPr>
            <w:pStyle w:val="84426342537C4365B7F0D4E657C8F1D0"/>
          </w:pPr>
          <w:r>
            <w:t>[Name]</w:t>
          </w:r>
        </w:p>
      </w:docPartBody>
    </w:docPart>
    <w:docPart>
      <w:docPartPr>
        <w:name w:val="CD4B329DC90D498AAFFAFB3E5F3903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85C15-4CCA-4FC6-9055-0708A17C7E46}"/>
      </w:docPartPr>
      <w:docPartBody>
        <w:p w:rsidR="000708AD" w:rsidRDefault="004C5739">
          <w:pPr>
            <w:pStyle w:val="CD4B329DC90D498AAFFAFB3E5F390377"/>
          </w:pPr>
          <w:r>
            <w:t>[Course Title]</w:t>
          </w:r>
        </w:p>
      </w:docPartBody>
    </w:docPart>
    <w:docPart>
      <w:docPartPr>
        <w:name w:val="C67A430070A54F539DBD8A7E3761F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F962E-6552-4F67-8D93-1E0C3D302EE9}"/>
      </w:docPartPr>
      <w:docPartBody>
        <w:p w:rsidR="000708AD" w:rsidRDefault="004C5739">
          <w:pPr>
            <w:pStyle w:val="C67A430070A54F539DBD8A7E3761F257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739"/>
    <w:rsid w:val="000708AD"/>
    <w:rsid w:val="004C5739"/>
    <w:rsid w:val="00EB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EE33E22E1A9547CA9F76A2B3E4B83143">
    <w:name w:val="EE33E22E1A9547CA9F76A2B3E4B83143"/>
  </w:style>
  <w:style w:type="paragraph" w:customStyle="1" w:styleId="84426342537C4365B7F0D4E657C8F1D0">
    <w:name w:val="84426342537C4365B7F0D4E657C8F1D0"/>
  </w:style>
  <w:style w:type="paragraph" w:customStyle="1" w:styleId="CD4B329DC90D498AAFFAFB3E5F390377">
    <w:name w:val="CD4B329DC90D498AAFFAFB3E5F390377"/>
  </w:style>
  <w:style w:type="paragraph" w:customStyle="1" w:styleId="C67A430070A54F539DBD8A7E3761F257">
    <w:name w:val="C67A430070A54F539DBD8A7E3761F2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Row05</b:Tag>
    <b:SourceType>Book</b:SourceType>
    <b:Guid>{30939365-B5E4-45B2-B5ED-D0A6728CF1BD}</b:Guid>
    <b:Author>
      <b:Author>
        <b:NameList>
          <b:Person>
            <b:Last>Rowling</b:Last>
            <b:First>JK.</b:First>
          </b:Person>
        </b:NameList>
      </b:Author>
    </b:Author>
    <b:Title>Harry Potter and the Goblet of Fire</b:Title>
    <b:Year>2005</b:Year>
    <b:City>London</b:City>
    <b:Publisher>Pingvin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CB193E-CF14-4628-AF7F-D6F13C8B0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336</TotalTime>
  <Pages>12</Pages>
  <Words>486</Words>
  <Characters>2166</Characters>
  <Application>Microsoft Office Word</Application>
  <DocSecurity>0</DocSecurity>
  <Lines>135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/>
  <cp:lastModifiedBy>Gard Hillestad</cp:lastModifiedBy>
  <cp:revision>2</cp:revision>
  <dcterms:created xsi:type="dcterms:W3CDTF">2016-02-02T10:26:00Z</dcterms:created>
  <dcterms:modified xsi:type="dcterms:W3CDTF">2016-02-02T16:36:00Z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